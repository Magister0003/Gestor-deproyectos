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56257D21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43CF24DD" w14:textId="457AEB94" w:rsidR="001B2ABD" w:rsidRPr="0059649E" w:rsidRDefault="00DB6261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E4C8074" wp14:editId="17507AF4">
                  <wp:extent cx="2143125" cy="26193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CC619C2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56D721C2" w14:textId="509A63B1" w:rsidR="001B2ABD" w:rsidRPr="0059649E" w:rsidRDefault="00210794" w:rsidP="001B2ABD">
            <w:pPr>
              <w:pStyle w:val="Ttulo"/>
            </w:pPr>
            <w:r>
              <w:t>Denyer bastidas</w:t>
            </w:r>
          </w:p>
          <w:p w14:paraId="1636FA1A" w14:textId="46D9AB13" w:rsidR="001B2ABD" w:rsidRPr="0059649E" w:rsidRDefault="00210794" w:rsidP="001B2ABD">
            <w:pPr>
              <w:pStyle w:val="Subttulo"/>
            </w:pPr>
            <w:r>
              <w:rPr>
                <w:spacing w:val="0"/>
                <w:w w:val="100"/>
              </w:rPr>
              <w:t>técnico</w:t>
            </w:r>
          </w:p>
        </w:tc>
      </w:tr>
      <w:tr w:rsidR="001B2ABD" w:rsidRPr="0059649E" w14:paraId="16C5844B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6AF38DD309A04D5EA73402885909D414"/>
              </w:placeholder>
              <w:temporary/>
              <w:showingPlcHdr/>
              <w15:appearance w15:val="hidden"/>
            </w:sdtPr>
            <w:sdtEndPr/>
            <w:sdtContent>
              <w:p w14:paraId="773E31FA" w14:textId="77777777" w:rsidR="001B2ABD" w:rsidRPr="0059649E" w:rsidRDefault="00036450" w:rsidP="00036450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14:paraId="4111FC09" w14:textId="29F47D4A" w:rsidR="00036450" w:rsidRDefault="001D7290" w:rsidP="001D7290">
            <w:proofErr w:type="spellStart"/>
            <w:r>
              <w:t>Denyer</w:t>
            </w:r>
            <w:proofErr w:type="spellEnd"/>
            <w:r>
              <w:t xml:space="preserve"> Enrique Bastidas Ramos </w:t>
            </w:r>
          </w:p>
          <w:p w14:paraId="237754EE" w14:textId="6283277E" w:rsidR="001D7290" w:rsidRDefault="001D7290" w:rsidP="001D7290">
            <w:r>
              <w:t>Nacido el 03 de noviembre del 2002,</w:t>
            </w:r>
          </w:p>
          <w:p w14:paraId="70D09C0F" w14:textId="77777777" w:rsidR="001D7290" w:rsidRDefault="001D7290" w:rsidP="001D7290">
            <w:r>
              <w:t>En Caracas Venezuela hospital “la maternidad”.</w:t>
            </w:r>
          </w:p>
          <w:p w14:paraId="44B72958" w14:textId="77777777" w:rsidR="001D7290" w:rsidRDefault="001D7290" w:rsidP="001D7290">
            <w:r>
              <w:t>Buen vocabulario, Educación y respeto hacia las personas que me rodean.</w:t>
            </w:r>
          </w:p>
          <w:p w14:paraId="39D36D94" w14:textId="7F1F9AD5" w:rsidR="001D7290" w:rsidRDefault="001D7290" w:rsidP="001D7290">
            <w:r>
              <w:t>Interés en aprender todo tipo de habilidades que me ayuden a avanzar en mi trabajo.</w:t>
            </w:r>
          </w:p>
          <w:p w14:paraId="5C8EE87C" w14:textId="0269EF08" w:rsidR="001D7290" w:rsidRDefault="001D7290" w:rsidP="001D7290">
            <w:r>
              <w:t xml:space="preserve"> </w:t>
            </w:r>
          </w:p>
          <w:p w14:paraId="566CF545" w14:textId="7DF242E0" w:rsidR="001D7290" w:rsidRPr="0059649E" w:rsidRDefault="001D7290" w:rsidP="001D7290"/>
          <w:p w14:paraId="69FEC3C0" w14:textId="77777777" w:rsidR="00036450" w:rsidRPr="0059649E" w:rsidRDefault="00036450" w:rsidP="00036450"/>
          <w:sdt>
            <w:sdtPr>
              <w:id w:val="-1954003311"/>
              <w:placeholder>
                <w:docPart w:val="F65F927D5EC442F9B4C64530759E501A"/>
              </w:placeholder>
              <w:temporary/>
              <w:showingPlcHdr/>
              <w15:appearance w15:val="hidden"/>
            </w:sdtPr>
            <w:sdtEndPr/>
            <w:sdtContent>
              <w:p w14:paraId="6DA89ED3" w14:textId="77777777" w:rsidR="00036450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20827C98B8C84967A7A74DA3A71CB049"/>
              </w:placeholder>
              <w:temporary/>
              <w:showingPlcHdr/>
              <w15:appearance w15:val="hidden"/>
            </w:sdtPr>
            <w:sdtEndPr/>
            <w:sdtContent>
              <w:p w14:paraId="78E1EB14" w14:textId="77777777" w:rsidR="004D3011" w:rsidRPr="0059649E" w:rsidRDefault="004D3011" w:rsidP="004D3011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0E0443CC" w14:textId="35E487A2" w:rsidR="004D3011" w:rsidRPr="0059649E" w:rsidRDefault="00210794" w:rsidP="004D3011">
            <w:r>
              <w:t>318-719-3736</w:t>
            </w:r>
          </w:p>
          <w:p w14:paraId="54A9A161" w14:textId="77777777" w:rsidR="004D3011" w:rsidRPr="0059649E" w:rsidRDefault="004D3011" w:rsidP="004D3011"/>
          <w:sdt>
            <w:sdtPr>
              <w:id w:val="67859272"/>
              <w:placeholder>
                <w:docPart w:val="2AD5C18A337847A3BFEACC34DF249306"/>
              </w:placeholder>
              <w:temporary/>
              <w:showingPlcHdr/>
              <w15:appearance w15:val="hidden"/>
            </w:sdtPr>
            <w:sdtEndPr/>
            <w:sdtContent>
              <w:p w14:paraId="0AA0EFE4" w14:textId="77777777" w:rsidR="004D3011" w:rsidRPr="0059649E" w:rsidRDefault="004D3011" w:rsidP="004D3011">
                <w:r w:rsidRPr="0059649E">
                  <w:rPr>
                    <w:lang w:bidi="es-ES"/>
                  </w:rPr>
                  <w:t>SITIO WEB:</w:t>
                </w:r>
              </w:p>
            </w:sdtContent>
          </w:sdt>
          <w:p w14:paraId="5B1FB5A6" w14:textId="36061B5E" w:rsidR="004D3011" w:rsidRPr="0059649E" w:rsidRDefault="00B113B7" w:rsidP="004D3011">
            <w:r>
              <w:t>En proceso</w:t>
            </w:r>
          </w:p>
          <w:p w14:paraId="6A888781" w14:textId="77777777" w:rsidR="004D3011" w:rsidRPr="0059649E" w:rsidRDefault="004D3011" w:rsidP="004D3011"/>
          <w:sdt>
            <w:sdtPr>
              <w:id w:val="-240260293"/>
              <w:placeholder>
                <w:docPart w:val="1508E283C82F412A9B4D48205FE5B6E6"/>
              </w:placeholder>
              <w:temporary/>
              <w:showingPlcHdr/>
              <w15:appearance w15:val="hidden"/>
            </w:sdtPr>
            <w:sdtEndPr/>
            <w:sdtContent>
              <w:p w14:paraId="12C356C7" w14:textId="77777777" w:rsidR="004D3011" w:rsidRPr="0059649E" w:rsidRDefault="004D3011" w:rsidP="004D3011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66BB3CC7" w14:textId="15E9ADCC" w:rsidR="004142CD" w:rsidRPr="0059649E" w:rsidRDefault="00210794" w:rsidP="004142CD">
            <w:r>
              <w:rPr>
                <w:color w:val="B85A22" w:themeColor="accent2" w:themeShade="BF"/>
                <w:szCs w:val="18"/>
                <w:u w:val="single"/>
              </w:rPr>
              <w:t>dbastidas00@gmail.com</w:t>
            </w:r>
          </w:p>
          <w:sdt>
            <w:sdtPr>
              <w:id w:val="-1444214663"/>
              <w:placeholder>
                <w:docPart w:val="9A04EAD20D7B4B42AA9DE75E1976D72B"/>
              </w:placeholder>
              <w:temporary/>
              <w:showingPlcHdr/>
              <w15:appearance w15:val="hidden"/>
            </w:sdtPr>
            <w:sdtEndPr/>
            <w:sdtContent>
              <w:p w14:paraId="38178ADD" w14:textId="77777777" w:rsidR="004D3011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Aficiones</w:t>
                </w:r>
              </w:p>
            </w:sdtContent>
          </w:sdt>
          <w:p w14:paraId="7A3721B0" w14:textId="51C093C6" w:rsidR="004D3011" w:rsidRPr="0059649E" w:rsidRDefault="00CA1F0A" w:rsidP="004D3011">
            <w:r>
              <w:t xml:space="preserve">Programación </w:t>
            </w:r>
          </w:p>
          <w:p w14:paraId="3014623C" w14:textId="2768D793" w:rsidR="004D3011" w:rsidRPr="0059649E" w:rsidRDefault="001D7290" w:rsidP="004D3011">
            <w:r>
              <w:t>La informática general</w:t>
            </w:r>
          </w:p>
          <w:p w14:paraId="19097709" w14:textId="1993C859" w:rsidR="004D3011" w:rsidRPr="0059649E" w:rsidRDefault="001D7290" w:rsidP="004D3011">
            <w:r>
              <w:t>Tecnología</w:t>
            </w:r>
          </w:p>
          <w:p w14:paraId="1B284294" w14:textId="3B6B8ABA" w:rsidR="004D3011" w:rsidRPr="0059649E" w:rsidRDefault="001D7290" w:rsidP="004D3011">
            <w:r>
              <w:t xml:space="preserve">Psicología  </w:t>
            </w:r>
          </w:p>
        </w:tc>
        <w:tc>
          <w:tcPr>
            <w:tcW w:w="720" w:type="dxa"/>
          </w:tcPr>
          <w:p w14:paraId="728EE4FB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68645E74C8EB473E85816C0C191A8764"/>
              </w:placeholder>
              <w:temporary/>
              <w:showingPlcHdr/>
              <w15:appearance w15:val="hidden"/>
            </w:sdtPr>
            <w:sdtEndPr/>
            <w:sdtContent>
              <w:p w14:paraId="6EF35A61" w14:textId="77777777" w:rsidR="001B2ABD" w:rsidRPr="0059649E" w:rsidRDefault="00E25A26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08DF3C58" w14:textId="6B891035" w:rsidR="00036450" w:rsidRPr="0059649E" w:rsidRDefault="00210794" w:rsidP="00B359E4">
            <w:pPr>
              <w:pStyle w:val="Ttulo4"/>
            </w:pPr>
            <w:r>
              <w:t xml:space="preserve">Rafael napoleón Baute </w:t>
            </w:r>
          </w:p>
          <w:p w14:paraId="771AAE3E" w14:textId="399087F5" w:rsidR="00036450" w:rsidRPr="0059649E" w:rsidRDefault="00EC1224" w:rsidP="00B359E4">
            <w:pPr>
              <w:pStyle w:val="Fecha"/>
            </w:pPr>
            <w:r>
              <w:t>12/08/2007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>14/06/2013</w:t>
            </w:r>
          </w:p>
          <w:p w14:paraId="559B7C27" w14:textId="5933EDD3" w:rsidR="00CC0C6D" w:rsidRPr="0059649E" w:rsidRDefault="00EC1224" w:rsidP="00CC0C6D">
            <w:r>
              <w:t>Puntual, buenas calificaciones, participación en obras de teatros juveniles.</w:t>
            </w:r>
            <w:r w:rsidR="00CC0C6D" w:rsidRPr="0059649E">
              <w:rPr>
                <w:lang w:bidi="es-ES"/>
              </w:rPr>
              <w:t xml:space="preserve"> </w:t>
            </w:r>
          </w:p>
          <w:p w14:paraId="48F6D948" w14:textId="77777777" w:rsidR="00036450" w:rsidRPr="0059649E" w:rsidRDefault="004142CD" w:rsidP="004142CD">
            <w:r w:rsidRPr="0059649E">
              <w:rPr>
                <w:lang w:bidi="es-ES"/>
              </w:rPr>
              <w:t xml:space="preserve"> </w:t>
            </w:r>
          </w:p>
          <w:p w14:paraId="40FA7553" w14:textId="6C6E9B80" w:rsidR="00036450" w:rsidRPr="0059649E" w:rsidRDefault="00210794" w:rsidP="00B359E4">
            <w:pPr>
              <w:pStyle w:val="Ttulo4"/>
            </w:pPr>
            <w:r>
              <w:t>Antonio Ortegas Ordoñez</w:t>
            </w:r>
          </w:p>
          <w:p w14:paraId="6373C6A5" w14:textId="1EC89F7F" w:rsidR="00036450" w:rsidRPr="0059649E" w:rsidRDefault="00EC1224" w:rsidP="00B359E4">
            <w:pPr>
              <w:pStyle w:val="Fecha"/>
            </w:pPr>
            <w:r>
              <w:t>8/10/2013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>15/06/2018</w:t>
            </w:r>
          </w:p>
          <w:p w14:paraId="6B988B72" w14:textId="243A2081" w:rsidR="001424E5" w:rsidRPr="0059649E" w:rsidRDefault="00EC1224" w:rsidP="001424E5">
            <w:r>
              <w:t>Puntual, buenas calificaciones,</w:t>
            </w:r>
            <w:r w:rsidR="00385CA1">
              <w:t xml:space="preserve">  </w:t>
            </w:r>
            <w:r w:rsidR="001424E5" w:rsidRPr="0059649E">
              <w:rPr>
                <w:lang w:bidi="es-ES"/>
              </w:rPr>
              <w:t xml:space="preserve"> </w:t>
            </w:r>
          </w:p>
          <w:p w14:paraId="562A76A5" w14:textId="77777777" w:rsidR="004142CD" w:rsidRPr="0059649E" w:rsidRDefault="004142CD" w:rsidP="00036450"/>
          <w:sdt>
            <w:sdtPr>
              <w:id w:val="1001553383"/>
              <w:placeholder>
                <w:docPart w:val="28D1F17E650C464DABB8E9E1AD46AD39"/>
              </w:placeholder>
              <w:temporary/>
              <w:showingPlcHdr/>
              <w15:appearance w15:val="hidden"/>
            </w:sdtPr>
            <w:sdtEndPr/>
            <w:sdtContent>
              <w:p w14:paraId="361676E0" w14:textId="77777777" w:rsidR="00036450" w:rsidRPr="0059649E" w:rsidRDefault="00036450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16DB4E89" w14:textId="0234FB6E" w:rsidR="00036450" w:rsidRPr="0059649E" w:rsidRDefault="00385CA1" w:rsidP="00B359E4">
            <w:pPr>
              <w:pStyle w:val="Ttulo4"/>
              <w:rPr>
                <w:bCs/>
              </w:rPr>
            </w:pPr>
            <w:r>
              <w:t>Small-</w:t>
            </w:r>
            <w:proofErr w:type="spellStart"/>
            <w:r>
              <w:t>call</w:t>
            </w:r>
            <w:proofErr w:type="spellEnd"/>
            <w:r w:rsidR="00036450" w:rsidRPr="0059649E">
              <w:rPr>
                <w:lang w:bidi="es-ES"/>
              </w:rPr>
              <w:t xml:space="preserve"> </w:t>
            </w:r>
            <w:r>
              <w:t>ventas</w:t>
            </w:r>
          </w:p>
          <w:p w14:paraId="7660AB78" w14:textId="6F46897C" w:rsidR="00036450" w:rsidRPr="0059649E" w:rsidRDefault="00385CA1" w:rsidP="00B359E4">
            <w:pPr>
              <w:pStyle w:val="Fecha"/>
            </w:pPr>
            <w:r>
              <w:t>18/05/2019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r>
              <w:t>30/06/2019</w:t>
            </w:r>
          </w:p>
          <w:p w14:paraId="759F024B" w14:textId="528DCF50" w:rsidR="00036450" w:rsidRPr="0059649E" w:rsidRDefault="00385CA1" w:rsidP="00036450">
            <w:r>
              <w:t>Venta en telefonía móvil y servicios de claro a clientes de chile.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7027E011" w14:textId="77777777" w:rsidR="004D3011" w:rsidRPr="0059649E" w:rsidRDefault="004D3011" w:rsidP="00036450"/>
          <w:p w14:paraId="44CBF0E0" w14:textId="3315B1EB" w:rsidR="004D3011" w:rsidRPr="0059649E" w:rsidRDefault="00CA1F0A" w:rsidP="00B359E4">
            <w:pPr>
              <w:pStyle w:val="Ttulo4"/>
              <w:rPr>
                <w:bCs/>
              </w:rPr>
            </w:pPr>
            <w:r>
              <w:t>Mauro llantas</w:t>
            </w:r>
            <w:r w:rsidR="002D3CA3" w:rsidRPr="0059649E">
              <w:rPr>
                <w:lang w:bidi="es-ES"/>
              </w:rPr>
              <w:t xml:space="preserve"> </w:t>
            </w:r>
            <w:r>
              <w:t>Mecánico</w:t>
            </w:r>
          </w:p>
          <w:p w14:paraId="5EE48F39" w14:textId="36EBD279" w:rsidR="004D3011" w:rsidRPr="0059649E" w:rsidRDefault="00CA1F0A" w:rsidP="00B359E4">
            <w:pPr>
              <w:pStyle w:val="Fecha"/>
            </w:pPr>
            <w:r>
              <w:t>18/05/2020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r>
              <w:t>14/10/2022</w:t>
            </w:r>
          </w:p>
          <w:p w14:paraId="01577359" w14:textId="45603C21" w:rsidR="004D3011" w:rsidRPr="0059649E" w:rsidRDefault="00CA1F0A" w:rsidP="004D3011">
            <w:r>
              <w:t xml:space="preserve">Reparaciones de Llantas, montaje, ventas, mecánicas de motos, </w:t>
            </w:r>
            <w:proofErr w:type="spellStart"/>
            <w:r>
              <w:t>etc</w:t>
            </w:r>
            <w:proofErr w:type="spellEnd"/>
            <w:r>
              <w:t>…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12F0D78E" w14:textId="77777777" w:rsidR="004D3011" w:rsidRPr="0059649E" w:rsidRDefault="004D3011" w:rsidP="00036450"/>
          <w:p w14:paraId="3C8A1B3C" w14:textId="4B588D1D" w:rsidR="004D3011" w:rsidRPr="0059649E" w:rsidRDefault="00CA1F0A" w:rsidP="00B359E4">
            <w:pPr>
              <w:pStyle w:val="Ttulo4"/>
              <w:rPr>
                <w:bCs/>
              </w:rPr>
            </w:pPr>
            <w:proofErr w:type="spellStart"/>
            <w:r>
              <w:t>Integratic</w:t>
            </w:r>
            <w:proofErr w:type="spellEnd"/>
            <w:r>
              <w:t xml:space="preserve"> </w:t>
            </w:r>
            <w:proofErr w:type="spellStart"/>
            <w:r>
              <w:t>s.a.s</w:t>
            </w:r>
            <w:proofErr w:type="spellEnd"/>
            <w:r w:rsidR="002D3CA3" w:rsidRPr="0059649E">
              <w:rPr>
                <w:lang w:bidi="es-ES"/>
              </w:rPr>
              <w:t xml:space="preserve"> </w:t>
            </w:r>
            <w:r>
              <w:t>Técnico</w:t>
            </w:r>
          </w:p>
          <w:p w14:paraId="19439811" w14:textId="7E418D75" w:rsidR="004D3011" w:rsidRPr="0059649E" w:rsidRDefault="00CA1F0A" w:rsidP="00B359E4">
            <w:pPr>
              <w:pStyle w:val="Fecha"/>
            </w:pPr>
            <w:r>
              <w:t>00/10/2022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r>
              <w:t>30/12/2022</w:t>
            </w:r>
          </w:p>
          <w:p w14:paraId="512D7614" w14:textId="5A92D8C4" w:rsidR="004D3011" w:rsidRPr="0059649E" w:rsidRDefault="00CA1F0A" w:rsidP="004D3011">
            <w:r>
              <w:t xml:space="preserve">Realice mantenimientos Preventivos y correctivo a equipos de cómputo, reparaciones, Soporte técnico </w:t>
            </w:r>
            <w:proofErr w:type="spellStart"/>
            <w:r>
              <w:t>etc</w:t>
            </w:r>
            <w:proofErr w:type="spellEnd"/>
            <w:r>
              <w:t xml:space="preserve">…   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5817B60E" w14:textId="77777777" w:rsidR="004D3011" w:rsidRPr="0059649E" w:rsidRDefault="004D3011" w:rsidP="00036450"/>
          <w:p w14:paraId="20B01A4B" w14:textId="7ED188AA" w:rsidR="00036450" w:rsidRPr="0059649E" w:rsidRDefault="00036450" w:rsidP="00036450">
            <w:pPr>
              <w:pStyle w:val="Ttulo2"/>
            </w:pPr>
          </w:p>
          <w:p w14:paraId="1EED759B" w14:textId="4774E69B" w:rsidR="00036450" w:rsidRPr="0059649E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3270E193" w14:textId="6ABFA418" w:rsidR="0043117B" w:rsidRDefault="00786B54" w:rsidP="000C45FF">
      <w:pPr>
        <w:tabs>
          <w:tab w:val="left" w:pos="990"/>
        </w:tabs>
      </w:pPr>
    </w:p>
    <w:p w14:paraId="55071A1D" w14:textId="751AD950" w:rsidR="00B113B7" w:rsidRDefault="00B113B7" w:rsidP="000C45FF">
      <w:pPr>
        <w:tabs>
          <w:tab w:val="left" w:pos="990"/>
        </w:tabs>
      </w:pPr>
    </w:p>
    <w:p w14:paraId="220FC5C1" w14:textId="522241F9" w:rsidR="00B113B7" w:rsidRDefault="00B113B7" w:rsidP="000C45FF">
      <w:pPr>
        <w:tabs>
          <w:tab w:val="left" w:pos="990"/>
        </w:tabs>
      </w:pPr>
    </w:p>
    <w:p w14:paraId="0749C487" w14:textId="34052511" w:rsidR="00B113B7" w:rsidRDefault="00B113B7" w:rsidP="000C45FF">
      <w:pPr>
        <w:tabs>
          <w:tab w:val="left" w:pos="990"/>
        </w:tabs>
      </w:pPr>
    </w:p>
    <w:p w14:paraId="446BD597" w14:textId="77EDE894" w:rsidR="00B113B7" w:rsidRDefault="00B113B7" w:rsidP="000C45FF">
      <w:pPr>
        <w:tabs>
          <w:tab w:val="left" w:pos="990"/>
        </w:tabs>
      </w:pPr>
    </w:p>
    <w:p w14:paraId="7D007717" w14:textId="15E59AFA" w:rsidR="00B113B7" w:rsidRDefault="00B113B7" w:rsidP="000C45FF">
      <w:pPr>
        <w:tabs>
          <w:tab w:val="left" w:pos="990"/>
        </w:tabs>
      </w:pPr>
    </w:p>
    <w:p w14:paraId="247738C5" w14:textId="0CC9B024" w:rsidR="00B113B7" w:rsidRDefault="00B113B7" w:rsidP="000C45FF">
      <w:pPr>
        <w:tabs>
          <w:tab w:val="left" w:pos="990"/>
        </w:tabs>
      </w:pPr>
    </w:p>
    <w:p w14:paraId="30770F00" w14:textId="62873622" w:rsidR="00B113B7" w:rsidRDefault="00B113B7" w:rsidP="000C45FF">
      <w:pPr>
        <w:tabs>
          <w:tab w:val="left" w:pos="990"/>
        </w:tabs>
      </w:pPr>
    </w:p>
    <w:p w14:paraId="7834ACF6" w14:textId="17DC47D0" w:rsidR="00B113B7" w:rsidRDefault="00B113B7" w:rsidP="000C45FF">
      <w:pPr>
        <w:tabs>
          <w:tab w:val="left" w:pos="990"/>
        </w:tabs>
      </w:pPr>
    </w:p>
    <w:p w14:paraId="78BBC682" w14:textId="56BB6229" w:rsidR="00B113B7" w:rsidRDefault="00B113B7" w:rsidP="000C45FF">
      <w:pPr>
        <w:tabs>
          <w:tab w:val="left" w:pos="990"/>
        </w:tabs>
      </w:pPr>
    </w:p>
    <w:p w14:paraId="6DB19F53" w14:textId="523A2A96" w:rsidR="00B113B7" w:rsidRDefault="00B113B7" w:rsidP="000C45FF">
      <w:pPr>
        <w:tabs>
          <w:tab w:val="left" w:pos="990"/>
        </w:tabs>
      </w:pPr>
    </w:p>
    <w:p w14:paraId="1C80AB04" w14:textId="0F2D68DC" w:rsidR="00B113B7" w:rsidRDefault="00B113B7" w:rsidP="000C45FF">
      <w:pPr>
        <w:tabs>
          <w:tab w:val="left" w:pos="990"/>
        </w:tabs>
      </w:pPr>
    </w:p>
    <w:p w14:paraId="770EF12C" w14:textId="13472C3C" w:rsidR="00B113B7" w:rsidRDefault="00B113B7" w:rsidP="000C45FF">
      <w:pPr>
        <w:tabs>
          <w:tab w:val="left" w:pos="990"/>
        </w:tabs>
      </w:pPr>
    </w:p>
    <w:p w14:paraId="2C78A807" w14:textId="03673DAD" w:rsidR="00B113B7" w:rsidRDefault="00B113B7" w:rsidP="00B113B7">
      <w:pPr>
        <w:tabs>
          <w:tab w:val="left" w:pos="990"/>
        </w:tabs>
        <w:jc w:val="center"/>
        <w:rPr>
          <w:sz w:val="40"/>
          <w:szCs w:val="48"/>
        </w:rPr>
      </w:pPr>
      <w:r>
        <w:rPr>
          <w:sz w:val="40"/>
          <w:szCs w:val="48"/>
        </w:rPr>
        <w:lastRenderedPageBreak/>
        <w:t xml:space="preserve">Estudios adicionales </w:t>
      </w:r>
    </w:p>
    <w:p w14:paraId="2AB5CBCC" w14:textId="6719F6FD" w:rsidR="00B113B7" w:rsidRDefault="00B113B7" w:rsidP="00B113B7">
      <w:pPr>
        <w:tabs>
          <w:tab w:val="left" w:pos="990"/>
        </w:tabs>
        <w:jc w:val="center"/>
        <w:rPr>
          <w:sz w:val="40"/>
          <w:szCs w:val="48"/>
        </w:rPr>
      </w:pPr>
      <w:r w:rsidRPr="00B113B7">
        <w:rPr>
          <w:sz w:val="40"/>
          <w:szCs w:val="48"/>
        </w:rPr>
        <w:drawing>
          <wp:inline distT="0" distB="0" distL="0" distR="0" wp14:anchorId="7CC6C08C" wp14:editId="39134DC1">
            <wp:extent cx="6828790" cy="4600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377A" w14:textId="349AB30A" w:rsidR="00B113B7" w:rsidRDefault="00B113B7" w:rsidP="00634937">
      <w:pPr>
        <w:tabs>
          <w:tab w:val="left" w:pos="990"/>
        </w:tabs>
        <w:rPr>
          <w:sz w:val="40"/>
          <w:szCs w:val="48"/>
        </w:rPr>
      </w:pPr>
      <w:r w:rsidRPr="00B113B7">
        <w:rPr>
          <w:sz w:val="40"/>
          <w:szCs w:val="48"/>
        </w:rPr>
        <w:drawing>
          <wp:inline distT="0" distB="0" distL="0" distR="0" wp14:anchorId="00AC1043" wp14:editId="237040EB">
            <wp:extent cx="6828790" cy="4286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5CE0" w14:textId="2A992C52" w:rsidR="00634937" w:rsidRPr="00B113B7" w:rsidRDefault="00634937" w:rsidP="00634937">
      <w:pPr>
        <w:tabs>
          <w:tab w:val="left" w:pos="990"/>
        </w:tabs>
        <w:rPr>
          <w:sz w:val="40"/>
          <w:szCs w:val="48"/>
        </w:rPr>
      </w:pPr>
      <w:r w:rsidRPr="00634937">
        <w:rPr>
          <w:sz w:val="40"/>
          <w:szCs w:val="48"/>
        </w:rPr>
        <w:lastRenderedPageBreak/>
        <w:drawing>
          <wp:inline distT="0" distB="0" distL="0" distR="0" wp14:anchorId="51461882" wp14:editId="27609B3B">
            <wp:extent cx="6828790" cy="4768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937" w:rsidRPr="00B113B7" w:rsidSect="0059649E">
      <w:headerReference w:type="default" r:id="rId14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43B28" w14:textId="77777777" w:rsidR="00786B54" w:rsidRDefault="00786B54" w:rsidP="000C45FF">
      <w:r>
        <w:separator/>
      </w:r>
    </w:p>
  </w:endnote>
  <w:endnote w:type="continuationSeparator" w:id="0">
    <w:p w14:paraId="586127D0" w14:textId="77777777" w:rsidR="00786B54" w:rsidRDefault="00786B5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609D1" w14:textId="77777777" w:rsidR="00786B54" w:rsidRDefault="00786B54" w:rsidP="000C45FF">
      <w:r>
        <w:separator/>
      </w:r>
    </w:p>
  </w:footnote>
  <w:footnote w:type="continuationSeparator" w:id="0">
    <w:p w14:paraId="21AA6DCF" w14:textId="77777777" w:rsidR="00786B54" w:rsidRDefault="00786B5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49D51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134812C1" wp14:editId="4F0433A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794"/>
    <w:rsid w:val="00036450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D7290"/>
    <w:rsid w:val="001E0391"/>
    <w:rsid w:val="001E1759"/>
    <w:rsid w:val="001F1ECC"/>
    <w:rsid w:val="00210794"/>
    <w:rsid w:val="002400EB"/>
    <w:rsid w:val="002559EC"/>
    <w:rsid w:val="00256CF7"/>
    <w:rsid w:val="00281FD5"/>
    <w:rsid w:val="002D3CA3"/>
    <w:rsid w:val="0030481B"/>
    <w:rsid w:val="003156FC"/>
    <w:rsid w:val="003254B5"/>
    <w:rsid w:val="0037121F"/>
    <w:rsid w:val="00385CA1"/>
    <w:rsid w:val="003A6B7D"/>
    <w:rsid w:val="003B06CA"/>
    <w:rsid w:val="004071FC"/>
    <w:rsid w:val="004142CD"/>
    <w:rsid w:val="00445947"/>
    <w:rsid w:val="004561E8"/>
    <w:rsid w:val="004813B3"/>
    <w:rsid w:val="00496591"/>
    <w:rsid w:val="004C63E4"/>
    <w:rsid w:val="004D3011"/>
    <w:rsid w:val="005262AC"/>
    <w:rsid w:val="0059649E"/>
    <w:rsid w:val="005E39D5"/>
    <w:rsid w:val="00600670"/>
    <w:rsid w:val="0062123A"/>
    <w:rsid w:val="00634937"/>
    <w:rsid w:val="00646E75"/>
    <w:rsid w:val="006771D0"/>
    <w:rsid w:val="00715FCB"/>
    <w:rsid w:val="00743101"/>
    <w:rsid w:val="007775E1"/>
    <w:rsid w:val="007867A0"/>
    <w:rsid w:val="00786B54"/>
    <w:rsid w:val="007927F5"/>
    <w:rsid w:val="00802CA0"/>
    <w:rsid w:val="009260CD"/>
    <w:rsid w:val="00952C25"/>
    <w:rsid w:val="009A09AC"/>
    <w:rsid w:val="00A2118D"/>
    <w:rsid w:val="00AD76E2"/>
    <w:rsid w:val="00B113B7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A1F0A"/>
    <w:rsid w:val="00CB0055"/>
    <w:rsid w:val="00CC0C6D"/>
    <w:rsid w:val="00D04BFE"/>
    <w:rsid w:val="00D2522B"/>
    <w:rsid w:val="00D422DE"/>
    <w:rsid w:val="00D5459D"/>
    <w:rsid w:val="00DA1F4D"/>
    <w:rsid w:val="00DB6261"/>
    <w:rsid w:val="00DD172A"/>
    <w:rsid w:val="00E25A26"/>
    <w:rsid w:val="00E4381A"/>
    <w:rsid w:val="00E55D74"/>
    <w:rsid w:val="00EC1224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30C92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580F6351-5D36-4815-98DB-5EAB96DE9AFE%7d\%7b346BC3B1-4E46-4560-A64D-8308793C74D4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F38DD309A04D5EA73402885909D4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CF37DC-6DFC-417E-97B6-49881499BF10}"/>
      </w:docPartPr>
      <w:docPartBody>
        <w:p w:rsidR="00000000" w:rsidRDefault="00403BA4">
          <w:pPr>
            <w:pStyle w:val="6AF38DD309A04D5EA73402885909D414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F65F927D5EC442F9B4C64530759E50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9E450-40F3-46E3-B5D7-2246CAD12388}"/>
      </w:docPartPr>
      <w:docPartBody>
        <w:p w:rsidR="00000000" w:rsidRDefault="00403BA4">
          <w:pPr>
            <w:pStyle w:val="F65F927D5EC442F9B4C64530759E501A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20827C98B8C84967A7A74DA3A71CB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58285F-44F0-4EE2-ADC1-90EC3E39A1A1}"/>
      </w:docPartPr>
      <w:docPartBody>
        <w:p w:rsidR="00000000" w:rsidRDefault="00403BA4">
          <w:pPr>
            <w:pStyle w:val="20827C98B8C84967A7A74DA3A71CB049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2AD5C18A337847A3BFEACC34DF2493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4DC13-CE4E-4F90-9339-4B494CCFB3C4}"/>
      </w:docPartPr>
      <w:docPartBody>
        <w:p w:rsidR="00000000" w:rsidRDefault="00403BA4">
          <w:pPr>
            <w:pStyle w:val="2AD5C18A337847A3BFEACC34DF249306"/>
          </w:pPr>
          <w:r w:rsidRPr="0059649E">
            <w:rPr>
              <w:lang w:bidi="es-ES"/>
            </w:rPr>
            <w:t>SITIO WEB:</w:t>
          </w:r>
        </w:p>
      </w:docPartBody>
    </w:docPart>
    <w:docPart>
      <w:docPartPr>
        <w:name w:val="1508E283C82F412A9B4D48205FE5B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D0A307-25A0-428C-9D74-5D83E833CB52}"/>
      </w:docPartPr>
      <w:docPartBody>
        <w:p w:rsidR="00000000" w:rsidRDefault="00403BA4">
          <w:pPr>
            <w:pStyle w:val="1508E283C82F412A9B4D48205FE5B6E6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9A04EAD20D7B4B42AA9DE75E1976D7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FE861B-0652-40D1-BE76-11E4D05CCF7F}"/>
      </w:docPartPr>
      <w:docPartBody>
        <w:p w:rsidR="00000000" w:rsidRDefault="00403BA4">
          <w:pPr>
            <w:pStyle w:val="9A04EAD20D7B4B42AA9DE75E1976D72B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68645E74C8EB473E85816C0C191A8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276091-AF2F-4441-9CB4-47AD070482F0}"/>
      </w:docPartPr>
      <w:docPartBody>
        <w:p w:rsidR="00000000" w:rsidRDefault="00403BA4">
          <w:pPr>
            <w:pStyle w:val="68645E74C8EB473E85816C0C191A8764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28D1F17E650C464DABB8E9E1AD46AD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B5BFB6-EC8C-4DD6-B57E-11EDD304C527}"/>
      </w:docPartPr>
      <w:docPartBody>
        <w:p w:rsidR="00000000" w:rsidRDefault="00403BA4">
          <w:pPr>
            <w:pStyle w:val="28D1F17E650C464DABB8E9E1AD46AD39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A4"/>
    <w:rsid w:val="0040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06F555AD2224B7582BBE9706A91866D">
    <w:name w:val="706F555AD2224B7582BBE9706A91866D"/>
  </w:style>
  <w:style w:type="paragraph" w:customStyle="1" w:styleId="A96AE59A352E4F83A363CBBBB2FCBA3C">
    <w:name w:val="A96AE59A352E4F83A363CBBBB2FCBA3C"/>
  </w:style>
  <w:style w:type="paragraph" w:customStyle="1" w:styleId="6AF38DD309A04D5EA73402885909D414">
    <w:name w:val="6AF38DD309A04D5EA73402885909D414"/>
  </w:style>
  <w:style w:type="paragraph" w:customStyle="1" w:styleId="5CE2A7DD373A40CD8AA87552A0CBF4E5">
    <w:name w:val="5CE2A7DD373A40CD8AA87552A0CBF4E5"/>
  </w:style>
  <w:style w:type="paragraph" w:customStyle="1" w:styleId="F65F927D5EC442F9B4C64530759E501A">
    <w:name w:val="F65F927D5EC442F9B4C64530759E501A"/>
  </w:style>
  <w:style w:type="paragraph" w:customStyle="1" w:styleId="20827C98B8C84967A7A74DA3A71CB049">
    <w:name w:val="20827C98B8C84967A7A74DA3A71CB049"/>
  </w:style>
  <w:style w:type="paragraph" w:customStyle="1" w:styleId="1D3CB0873D3849F2A45C046048010109">
    <w:name w:val="1D3CB0873D3849F2A45C046048010109"/>
  </w:style>
  <w:style w:type="paragraph" w:customStyle="1" w:styleId="2AD5C18A337847A3BFEACC34DF249306">
    <w:name w:val="2AD5C18A337847A3BFEACC34DF249306"/>
  </w:style>
  <w:style w:type="paragraph" w:customStyle="1" w:styleId="2F359DC046D84360BF3495E4BDEC7622">
    <w:name w:val="2F359DC046D84360BF3495E4BDEC7622"/>
  </w:style>
  <w:style w:type="paragraph" w:customStyle="1" w:styleId="1508E283C82F412A9B4D48205FE5B6E6">
    <w:name w:val="1508E283C82F412A9B4D48205FE5B6E6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07DDCAF969B34DCAAE832049B6A85C11">
    <w:name w:val="07DDCAF969B34DCAAE832049B6A85C11"/>
  </w:style>
  <w:style w:type="paragraph" w:customStyle="1" w:styleId="9A04EAD20D7B4B42AA9DE75E1976D72B">
    <w:name w:val="9A04EAD20D7B4B42AA9DE75E1976D72B"/>
  </w:style>
  <w:style w:type="paragraph" w:customStyle="1" w:styleId="F9DDAC9BEE1540208F6B9817ABC218D3">
    <w:name w:val="F9DDAC9BEE1540208F6B9817ABC218D3"/>
  </w:style>
  <w:style w:type="paragraph" w:customStyle="1" w:styleId="692981CDCD8C4D98BA2BAE3C17847411">
    <w:name w:val="692981CDCD8C4D98BA2BAE3C17847411"/>
  </w:style>
  <w:style w:type="paragraph" w:customStyle="1" w:styleId="54C72FCACCF24A6FA6EBE6A1DFD97846">
    <w:name w:val="54C72FCACCF24A6FA6EBE6A1DFD97846"/>
  </w:style>
  <w:style w:type="paragraph" w:customStyle="1" w:styleId="6017E0D506A1489987E7D65D22D3D472">
    <w:name w:val="6017E0D506A1489987E7D65D22D3D472"/>
  </w:style>
  <w:style w:type="paragraph" w:customStyle="1" w:styleId="68645E74C8EB473E85816C0C191A8764">
    <w:name w:val="68645E74C8EB473E85816C0C191A8764"/>
  </w:style>
  <w:style w:type="paragraph" w:customStyle="1" w:styleId="649494ED025B436C9ED2E041777A7F92">
    <w:name w:val="649494ED025B436C9ED2E041777A7F92"/>
  </w:style>
  <w:style w:type="paragraph" w:customStyle="1" w:styleId="F130BE1924E14B23B844FE3D229F4476">
    <w:name w:val="F130BE1924E14B23B844FE3D229F4476"/>
  </w:style>
  <w:style w:type="paragraph" w:customStyle="1" w:styleId="C4402B2650BE44559ACE79592C4CD069">
    <w:name w:val="C4402B2650BE44559ACE79592C4CD069"/>
  </w:style>
  <w:style w:type="paragraph" w:customStyle="1" w:styleId="59B2AD38A5CE43959F14BB881D4221D9">
    <w:name w:val="59B2AD38A5CE43959F14BB881D4221D9"/>
  </w:style>
  <w:style w:type="paragraph" w:customStyle="1" w:styleId="D401C4E3E9BA4B2DB64D51C2D9C2AECA">
    <w:name w:val="D401C4E3E9BA4B2DB64D51C2D9C2AECA"/>
  </w:style>
  <w:style w:type="paragraph" w:customStyle="1" w:styleId="BC11A13187D944728E3E8F5559B58776">
    <w:name w:val="BC11A13187D944728E3E8F5559B58776"/>
  </w:style>
  <w:style w:type="paragraph" w:customStyle="1" w:styleId="DA1BBFD5A4A04479ABCB7B83BED99812">
    <w:name w:val="DA1BBFD5A4A04479ABCB7B83BED99812"/>
  </w:style>
  <w:style w:type="paragraph" w:customStyle="1" w:styleId="6E95B9BC41AB41378BF6213FB8088EA0">
    <w:name w:val="6E95B9BC41AB41378BF6213FB8088EA0"/>
  </w:style>
  <w:style w:type="paragraph" w:customStyle="1" w:styleId="28D1F17E650C464DABB8E9E1AD46AD39">
    <w:name w:val="28D1F17E650C464DABB8E9E1AD46AD39"/>
  </w:style>
  <w:style w:type="paragraph" w:customStyle="1" w:styleId="8AF781F6EBD248AC811B2827F449AB7C">
    <w:name w:val="8AF781F6EBD248AC811B2827F449AB7C"/>
  </w:style>
  <w:style w:type="paragraph" w:customStyle="1" w:styleId="7508DB02D34C4B06A2F64D2418520EC3">
    <w:name w:val="7508DB02D34C4B06A2F64D2418520EC3"/>
  </w:style>
  <w:style w:type="paragraph" w:customStyle="1" w:styleId="DE76BEA6560B48249256B70A859031F7">
    <w:name w:val="DE76BEA6560B48249256B70A859031F7"/>
  </w:style>
  <w:style w:type="paragraph" w:customStyle="1" w:styleId="74B26B481ACB43B6AC2EBE88DFE727D2">
    <w:name w:val="74B26B481ACB43B6AC2EBE88DFE727D2"/>
  </w:style>
  <w:style w:type="paragraph" w:customStyle="1" w:styleId="2C34E827A76B4A2EBD2C922271DCB32B">
    <w:name w:val="2C34E827A76B4A2EBD2C922271DCB32B"/>
  </w:style>
  <w:style w:type="paragraph" w:customStyle="1" w:styleId="602DE896455540BBAE84520D67C5FFB7">
    <w:name w:val="602DE896455540BBAE84520D67C5FFB7"/>
  </w:style>
  <w:style w:type="paragraph" w:customStyle="1" w:styleId="5205F2B3C589491383EE610E532F4768">
    <w:name w:val="5205F2B3C589491383EE610E532F4768"/>
  </w:style>
  <w:style w:type="paragraph" w:customStyle="1" w:styleId="EBDDFA3D6D394522A7DB8F83B2D909DB">
    <w:name w:val="EBDDFA3D6D394522A7DB8F83B2D909DB"/>
  </w:style>
  <w:style w:type="paragraph" w:customStyle="1" w:styleId="F116AE40B27C4B099DDCAC10967E2221">
    <w:name w:val="F116AE40B27C4B099DDCAC10967E2221"/>
  </w:style>
  <w:style w:type="paragraph" w:customStyle="1" w:styleId="5481F10932D240ACB63A97573D51A894">
    <w:name w:val="5481F10932D240ACB63A97573D51A894"/>
  </w:style>
  <w:style w:type="paragraph" w:customStyle="1" w:styleId="ED369438903B4425B85E20B077DADFE4">
    <w:name w:val="ED369438903B4425B85E20B077DADFE4"/>
  </w:style>
  <w:style w:type="paragraph" w:customStyle="1" w:styleId="40AA2BCF51734CABAE14C76664F1C0CD">
    <w:name w:val="40AA2BCF51734CABAE14C76664F1C0CD"/>
  </w:style>
  <w:style w:type="paragraph" w:customStyle="1" w:styleId="3B613C377E754D9D90B426E05A2EBE91">
    <w:name w:val="3B613C377E754D9D90B426E05A2EBE91"/>
  </w:style>
  <w:style w:type="paragraph" w:customStyle="1" w:styleId="6029BFE8EA814089A647ECFAFDED4376">
    <w:name w:val="6029BFE8EA814089A647ECFAFDED4376"/>
  </w:style>
  <w:style w:type="paragraph" w:customStyle="1" w:styleId="78AC02BD9AF0464EA9053D797FFBDE9B">
    <w:name w:val="78AC02BD9AF0464EA9053D797FFBDE9B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7B9B7E888E0B4115BCF7547CBEFC65D2">
    <w:name w:val="7B9B7E888E0B4115BCF7547CBEFC65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C061F6-AC6B-49D0-9A2B-07C6FA2DD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{346BC3B1-4E46-4560-A64D-8308793C74D4}tf00546271_win32</Template>
  <TotalTime>0</TotalTime>
  <Pages>3</Pages>
  <Words>179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2023-05-12T01:47:00Z</dcterms:created>
  <dcterms:modified xsi:type="dcterms:W3CDTF">2023-05-12T03:16:00Z</dcterms:modified>
</cp:coreProperties>
</file>